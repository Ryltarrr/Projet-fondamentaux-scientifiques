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39818878"/>
        <w:docPartObj>
          <w:docPartGallery w:val="Cover Pages"/>
          <w:docPartUnique/>
        </w:docPartObj>
      </w:sdtPr>
      <w:sdtEndPr/>
      <w:sdtContent>
        <w:p w:rsidR="00A76D50" w:rsidRDefault="00A76D5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626E1F9E" wp14:editId="44EA807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5" name="Groupe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tangle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1-1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D1449" w:rsidRDefault="007674D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11/11/2017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e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e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e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26E1F9E" id="Groupe 5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DzmMraayMAADkLAQAOAAAA&#10;AAAAAAAAAAAAAC4CAABkcnMvZTJvRG9jLnhtbFBLAQItABQABgAIAAAAIQBP95Uy3QAAAAYBAAAP&#10;AAAAAAAAAAAAAAAAAMUlAABkcnMvZG93bnJldi54bWxQSwUGAAAAAAQABADzAAAAzyYAAAAA&#10;">
                    <v:rect id="Rectangle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" fillcolor="#4472c4 [3204]" strokecolor="white [3201]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" adj="18883" fillcolor="#4472c4 [3204]" strokecolor="white [3201]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1-1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D1449" w:rsidRDefault="007674D3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11/11/2017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e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" path="m,l39,152,84,304r38,113l122,440,76,306,39,180,6,53,,xe" fillcolor="#4472c4 [3204]" strokecolor="white [3201]" strokeweight="1.5pt">
                          <v:stroke joinstyle="miter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" path="m,l8,19,37,93r30,74l116,269r-8,l60,169,30,98,1,25,,xe" fillcolor="#4472c4 [3204]" strokecolor="white [3201]" strokeweight="1.5pt">
                          <v:stroke joinstyle="miter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" path="m,l,,1,79r2,80l12,317,23,476,39,634,58,792,83,948r24,138l135,1223r5,49l138,1262,105,1106,77,949,53,792,35,634,20,476,9,317,2,159,,79,,xe" fillcolor="#4472c4 [3204]" strokecolor="white [3201]" strokeweight="1.5pt">
                          <v:stroke joinstyle="miter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" path="m45,r,l35,66r-9,67l14,267,6,401,3,534,6,669r8,134l18,854r,-3l9,814,8,803,1,669,,534,3,401,12,267,25,132,34,66,45,xe" fillcolor="#4472c4 [3204]" strokecolor="white [3201]" strokeweight="1.5pt">
                          <v:stroke joinstyle="miter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" path="m,l10,44r11,82l34,207r19,86l75,380r25,86l120,521r21,55l152,618r2,11l140,595,115,532,93,468,67,383,47,295,28,207,12,104,,xe" fillcolor="#4472c4 [3204]" strokecolor="white [3201]" strokeweight="1.5pt">
                          <v:stroke joinstyle="miter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" path="m,l33,69r-9,l12,35,,xe" fillcolor="#4472c4 [3204]" strokecolor="white [3201]" strokeweight="1.5pt">
                          <v:stroke joinstyle="miter"/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" path="m,l9,37r,3l15,93,5,49,,xe" fillcolor="#4472c4 [3204]" strokecolor="white [3201]" strokeweight="1.5pt">
                          <v:stroke joinstyle="miter"/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color="#4472c4 [3204]" strokecolor="white [3201]" strokeweight="1.5pt">
                          <v:stroke joinstyle="miter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" path="m,l6,16r1,3l11,80r9,52l33,185r3,9l21,161,15,145,5,81,1,41,,xe" fillcolor="#4472c4 [3204]" strokecolor="white [3201]" strokeweight="1.5pt">
                          <v:stroke joinstyle="miter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" path="m,l31,65r-8,l,xe" fillcolor="#4472c4 [3204]" strokecolor="white [3201]" strokeweight="1.5pt">
                          <v:stroke joinstyle="miter"/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" path="m,l6,17,7,42,6,39,,23,,xe" fillcolor="#4472c4 [3204]" strokecolor="white [3201]" strokeweight="1.5pt">
                          <v:stroke joinstyle="miter"/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" path="m,l6,16,21,49,33,84r12,34l44,118,13,53,11,42,,xe" fillcolor="#4472c4 [3204]" strokecolor="white [3201]" strokeweight="1.5pt">
                          <v:stroke joinstyle="miter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" path="m,l41,155,86,309r39,116l125,450,79,311,41,183,7,54,,xe" fillcolor="#4472c4 [3204]" strokecolor="white [3201]" strokeweight="1.5pt">
                          <v:stroke joinstyle="miter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" path="m,l8,20,37,96r32,74l118,275r-9,l61,174,30,100,,26,,xe" fillcolor="#4472c4 [3204]" strokecolor="white [3201]" strokeweight="1.5pt">
                          <v:stroke joinstyle="miter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" path="m,l16,72r4,49l18,112,,31,,xe" fillcolor="#4472c4 [3204]" strokecolor="white [3201]" strokeweight="1.5pt">
                          <v:stroke joinstyle="miter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" path="m,l11,46r11,83l36,211r19,90l76,389r27,87l123,533r21,55l155,632r3,11l142,608,118,544,95,478,69,391,47,302,29,212,13,107,,xe" fillcolor="#4472c4 [3204]" strokecolor="white [3201]" strokeweight="1.5pt">
                          <v:stroke joinstyle="miter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" path="m,l33,71r-9,l11,36,,xe" fillcolor="#4472c4 [3204]" strokecolor="white [3201]" strokeweight="1.5pt">
                          <v:stroke joinstyle="miter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" path="m,l8,37r,4l15,95,4,49,,xe" fillcolor="#4472c4 [3204]" strokecolor="white [3201]" strokeweight="1.5pt">
                          <v:stroke joinstyle="miter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4472c4 [3204]" strokecolor="white [3201]" strokeweight="1.5pt">
                          <v:stroke joinstyle="miter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" path="m,l6,15r1,3l12,80r9,54l33,188r4,8l22,162,15,146,5,81,1,40,,xe" fillcolor="#4472c4 [3204]" strokecolor="white [3201]" strokeweight="1.5pt">
                          <v:stroke joinstyle="miter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" path="m,l31,66r-7,l,xe" fillcolor="#4472c4 [3204]" strokecolor="white [3201]" strokeweight="1.5pt">
                          <v:stroke joinstyle="miter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" path="m,l7,17r,26l6,40,,25,,xe" fillcolor="#4472c4 [3204]" strokecolor="white [3201]" strokeweight="1.5pt">
                          <v:stroke joinstyle="miter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" path="m,l7,16,22,50,33,86r13,35l45,121,14,55,11,44,,xe" fillcolor="#4472c4 [3204]" strokecolor="white [3201]" strokeweight="1.5pt">
                          <v:stroke joinstyle="miter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08666F" wp14:editId="434E620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Zone de text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1449" w:rsidRDefault="0070491B">
                                <w:pPr>
                                  <w:pStyle w:val="Sansinterligne"/>
                                  <w:rPr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2C60">
                                      <w:rPr>
                                        <w:sz w:val="26"/>
                                        <w:szCs w:val="26"/>
                                      </w:rPr>
                                      <w:t>Loïc</w:t>
                                    </w:r>
                                  </w:sdtContent>
                                </w:sdt>
                              </w:p>
                              <w:p w:rsidR="00ED1449" w:rsidRDefault="0070491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144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Cesi exia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08666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6" o:spid="_x0000_s1055" type="#_x0000_t202" style="position:absolute;margin-left:0;margin-top:0;width:4in;height:28.8pt;z-index:25166540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DKkYPjeAIAAGA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ED1449" w:rsidRDefault="0070491B">
                          <w:pPr>
                            <w:pStyle w:val="Sansinterligne"/>
                            <w:rPr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F2C60">
                                <w:rPr>
                                  <w:sz w:val="26"/>
                                  <w:szCs w:val="26"/>
                                </w:rPr>
                                <w:t>Loïc</w:t>
                              </w:r>
                            </w:sdtContent>
                          </w:sdt>
                        </w:p>
                        <w:p w:rsidR="00ED1449" w:rsidRDefault="0070491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144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Cesi exia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1128440" wp14:editId="2E68547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Zone de text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1449" w:rsidRPr="00A76D50" w:rsidRDefault="0070491B" w:rsidP="005C5EAF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Arial"/>
                                      <w:color w:val="FF0000"/>
                                      <w:sz w:val="48"/>
                                      <w:szCs w:val="48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3CFD">
                                      <w:rPr>
                                        <w:rFonts w:cs="Arial"/>
                                        <w:color w:val="FF0000"/>
                                        <w:sz w:val="48"/>
                                        <w:szCs w:val="48"/>
                                      </w:rPr>
                                      <w:t>Explication Schéma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128440" id="Zone de texte 37" o:spid="_x0000_s1056" type="#_x0000_t202" style="position:absolute;margin-left:0;margin-top:0;width:4in;height:84.25pt;z-index:2516643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P9XVAx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ED1449" w:rsidRPr="00A76D50" w:rsidRDefault="0070491B" w:rsidP="005C5EAF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cs="Arial"/>
                                <w:color w:val="FF0000"/>
                                <w:sz w:val="48"/>
                                <w:szCs w:val="48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73CFD">
                                <w:rPr>
                                  <w:rFonts w:cs="Arial"/>
                                  <w:color w:val="FF0000"/>
                                  <w:sz w:val="48"/>
                                  <w:szCs w:val="48"/>
                                </w:rPr>
                                <w:t>Explication Schéma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73CFD" w:rsidRDefault="0078278D" w:rsidP="007B2B5E">
          <w:pPr>
            <w:jc w:val="left"/>
          </w:pP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66D0B3C2" wp14:editId="0C6701C8">
                <wp:simplePos x="0" y="0"/>
                <wp:positionH relativeFrom="margin">
                  <wp:align>center</wp:align>
                </wp:positionH>
                <wp:positionV relativeFrom="paragraph">
                  <wp:posOffset>2590165</wp:posOffset>
                </wp:positionV>
                <wp:extent cx="5082822" cy="2664460"/>
                <wp:effectExtent l="0" t="0" r="3810" b="2540"/>
                <wp:wrapNone/>
                <wp:docPr id="51" name="Image 51" descr="http://dev.meilleures-licences.com/logo_ecole/logoexiainge-144905249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dev.meilleures-licences.com/logo_ecole/logoexiainge-144905249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2822" cy="266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76D50">
            <w:br w:type="page"/>
          </w:r>
        </w:p>
      </w:sdtContent>
    </w:sdt>
    <w:p w:rsidR="00F62AE9" w:rsidRDefault="00973CFD" w:rsidP="007B2B5E">
      <w:pPr>
        <w:jc w:val="left"/>
      </w:pPr>
      <w:r>
        <w:rPr>
          <w:noProof/>
        </w:rPr>
        <w:lastRenderedPageBreak/>
        <w:drawing>
          <wp:inline distT="0" distB="0" distL="0" distR="0">
            <wp:extent cx="5760720" cy="250341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FD" w:rsidRDefault="00973CFD" w:rsidP="007B2B5E">
      <w:pPr>
        <w:jc w:val="left"/>
      </w:pPr>
      <w:r>
        <w:rPr>
          <w:noProof/>
        </w:rPr>
        <w:drawing>
          <wp:inline distT="0" distB="0" distL="0" distR="0">
            <wp:extent cx="5760720" cy="306662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FD" w:rsidRDefault="00E91BFD" w:rsidP="007B2B5E">
      <w:pPr>
        <w:jc w:val="left"/>
      </w:pPr>
      <w:r>
        <w:t xml:space="preserve">Nous avons rajouté un écran LCD ainsi que le cœur de LED par rapport au premier schéma. </w:t>
      </w:r>
      <w:r w:rsidR="00717EB4">
        <w:t xml:space="preserve">Ayant eu un bug de </w:t>
      </w:r>
      <w:proofErr w:type="spellStart"/>
      <w:r w:rsidR="00717EB4">
        <w:t>Fritzing</w:t>
      </w:r>
      <w:proofErr w:type="spellEnd"/>
      <w:r w:rsidR="00717EB4">
        <w:t xml:space="preserve"> </w:t>
      </w:r>
      <w:r w:rsidR="00AC1BFE">
        <w:t xml:space="preserve">nous n’avons pas le schéma de </w:t>
      </w:r>
      <w:r w:rsidR="00DB4E1A">
        <w:t>câblage</w:t>
      </w:r>
      <w:r w:rsidR="00AC1BFE">
        <w:t xml:space="preserve"> avec le cœur de LED. Mais celui-ci n’est pas compliqué, il suffit juste </w:t>
      </w:r>
      <w:r w:rsidR="00DB4E1A">
        <w:t xml:space="preserve">chaque une à une sur les ports allant de 30 </w:t>
      </w:r>
      <w:r w:rsidR="009A6E61">
        <w:t>à 39</w:t>
      </w:r>
    </w:p>
    <w:p w:rsidR="00973CFD" w:rsidRDefault="00973CFD" w:rsidP="007B2B5E">
      <w:pPr>
        <w:jc w:val="left"/>
      </w:pPr>
    </w:p>
    <w:p w:rsidR="00973CFD" w:rsidRDefault="00973CFD" w:rsidP="00973CFD">
      <w:pPr>
        <w:pStyle w:val="Titre1"/>
        <w:numPr>
          <w:ilvl w:val="0"/>
          <w:numId w:val="0"/>
        </w:numPr>
        <w:rPr>
          <w:color w:val="002060"/>
          <w:sz w:val="28"/>
          <w:szCs w:val="28"/>
        </w:rPr>
      </w:pPr>
      <w:r w:rsidRPr="00973CFD">
        <w:rPr>
          <w:color w:val="002060"/>
          <w:sz w:val="28"/>
          <w:szCs w:val="28"/>
        </w:rPr>
        <w:t>Liste des composants :</w:t>
      </w:r>
    </w:p>
    <w:p w:rsidR="002611C3" w:rsidRDefault="002611C3" w:rsidP="00D91F86">
      <w:pPr>
        <w:pStyle w:val="Paragraphedeliste"/>
        <w:numPr>
          <w:ilvl w:val="0"/>
          <w:numId w:val="16"/>
        </w:numPr>
      </w:pPr>
      <w:r w:rsidRPr="002611C3">
        <w:t>Résistances</w:t>
      </w:r>
      <w:r w:rsidR="003E668F">
        <w:t> :</w:t>
      </w:r>
    </w:p>
    <w:p w:rsidR="003E668F" w:rsidRPr="002611C3" w:rsidRDefault="003E668F" w:rsidP="003E668F">
      <w:pPr>
        <w:pStyle w:val="Paragraphedeliste"/>
        <w:numPr>
          <w:ilvl w:val="1"/>
          <w:numId w:val="16"/>
        </w:numPr>
      </w:pPr>
      <w:r>
        <w:t>1K</w:t>
      </w:r>
      <w:r w:rsidRPr="002611C3">
        <w:t>Ω</w:t>
      </w:r>
      <w:r w:rsidR="000E7B52">
        <w:t>*3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1.8KΩ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470KΩ</w:t>
      </w:r>
      <w:r w:rsidR="000E7B52">
        <w:t>*2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68KΩ*2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8.2KΩ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39KΩ</w:t>
      </w:r>
    </w:p>
    <w:p w:rsidR="002611C3" w:rsidRDefault="002611C3" w:rsidP="003E668F">
      <w:pPr>
        <w:pStyle w:val="Paragraphedeliste"/>
        <w:numPr>
          <w:ilvl w:val="1"/>
          <w:numId w:val="16"/>
        </w:numPr>
      </w:pPr>
      <w:r w:rsidRPr="002611C3">
        <w:t>220Ω*11</w:t>
      </w:r>
    </w:p>
    <w:p w:rsidR="000E7B52" w:rsidRDefault="000E7B52" w:rsidP="003E668F">
      <w:pPr>
        <w:pStyle w:val="Paragraphedeliste"/>
        <w:numPr>
          <w:ilvl w:val="1"/>
          <w:numId w:val="16"/>
        </w:numPr>
      </w:pPr>
      <w:r>
        <w:lastRenderedPageBreak/>
        <w:t>10K</w:t>
      </w:r>
      <w:r w:rsidRPr="002611C3">
        <w:t>Ω</w:t>
      </w:r>
      <w:r>
        <w:t>*2</w:t>
      </w:r>
    </w:p>
    <w:p w:rsidR="000E7B52" w:rsidRPr="002611C3" w:rsidRDefault="000E7B52" w:rsidP="003E668F">
      <w:pPr>
        <w:pStyle w:val="Paragraphedeliste"/>
        <w:numPr>
          <w:ilvl w:val="1"/>
          <w:numId w:val="16"/>
        </w:numPr>
      </w:pPr>
      <w:r>
        <w:t>100K</w:t>
      </w:r>
      <w:r w:rsidRPr="002611C3">
        <w:t>Ω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LED infrarouge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Phototransistor sensible à l’infrarouge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Amplificateur opérationnel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 xml:space="preserve">Arduino </w:t>
      </w:r>
      <w:proofErr w:type="spellStart"/>
      <w:r w:rsidR="00AB1FD1">
        <w:t>Mega</w:t>
      </w:r>
      <w:proofErr w:type="spellEnd"/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Condensateur</w:t>
      </w:r>
    </w:p>
    <w:p w:rsidR="002611C3" w:rsidRPr="002611C3" w:rsidRDefault="002611C3" w:rsidP="003E668F">
      <w:pPr>
        <w:pStyle w:val="Paragraphedeliste"/>
        <w:numPr>
          <w:ilvl w:val="1"/>
          <w:numId w:val="16"/>
        </w:numPr>
      </w:pPr>
      <w:r w:rsidRPr="002611C3">
        <w:t>1</w:t>
      </w:r>
      <w:r w:rsidR="00701B0B">
        <w:t>00</w:t>
      </w:r>
      <w:r w:rsidRPr="002611C3">
        <w:t xml:space="preserve"> </w:t>
      </w:r>
      <w:r w:rsidR="00D91F86" w:rsidRPr="00D91F86">
        <w:rPr>
          <w:rFonts w:cs="Arial"/>
        </w:rPr>
        <w:t>µ</w:t>
      </w:r>
      <w:r w:rsidRPr="002611C3">
        <w:t>F</w:t>
      </w:r>
    </w:p>
    <w:p w:rsidR="002611C3" w:rsidRPr="002611C3" w:rsidRDefault="000E7B52" w:rsidP="00D91F86">
      <w:pPr>
        <w:pStyle w:val="Paragraphedeliste"/>
        <w:numPr>
          <w:ilvl w:val="1"/>
          <w:numId w:val="16"/>
        </w:numPr>
      </w:pPr>
      <w:r>
        <w:rPr>
          <w:rFonts w:cs="Arial"/>
        </w:rPr>
        <w:t>0.1</w:t>
      </w:r>
      <w:r w:rsidR="00D91F86" w:rsidRPr="00D91F86">
        <w:rPr>
          <w:rFonts w:cs="Arial"/>
        </w:rPr>
        <w:t>µ</w:t>
      </w:r>
      <w:r w:rsidR="002611C3" w:rsidRPr="002611C3">
        <w:t>F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Pince pour le doigt</w:t>
      </w:r>
    </w:p>
    <w:p w:rsidR="002611C3" w:rsidRPr="002611C3" w:rsidRDefault="002611C3" w:rsidP="00D91F86">
      <w:pPr>
        <w:pStyle w:val="Paragraphedeliste"/>
        <w:numPr>
          <w:ilvl w:val="0"/>
          <w:numId w:val="16"/>
        </w:numPr>
      </w:pPr>
      <w:r w:rsidRPr="002611C3">
        <w:t>LED *10</w:t>
      </w:r>
    </w:p>
    <w:p w:rsidR="00973CFD" w:rsidRDefault="00973CFD" w:rsidP="00973CFD"/>
    <w:p w:rsidR="0093606F" w:rsidRDefault="0033616A" w:rsidP="0093606F">
      <w:pPr>
        <w:pStyle w:val="Titre1"/>
        <w:numPr>
          <w:ilvl w:val="0"/>
          <w:numId w:val="0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Symboles</w:t>
      </w:r>
      <w:bookmarkStart w:id="0" w:name="_GoBack"/>
      <w:bookmarkEnd w:id="0"/>
      <w:r w:rsidR="0093606F" w:rsidRPr="00973CFD">
        <w:rPr>
          <w:color w:val="002060"/>
          <w:sz w:val="28"/>
          <w:szCs w:val="28"/>
        </w:rPr>
        <w:t> :</w:t>
      </w:r>
    </w:p>
    <w:p w:rsidR="0093606F" w:rsidRDefault="0093606F" w:rsidP="00973CFD"/>
    <w:p w:rsidR="00973CFD" w:rsidRPr="00973CFD" w:rsidRDefault="002611C3" w:rsidP="00973CFD">
      <w:r>
        <w:rPr>
          <w:noProof/>
        </w:rPr>
        <w:drawing>
          <wp:inline distT="0" distB="0" distL="0" distR="0" wp14:anchorId="0F339BFF" wp14:editId="193839D3">
            <wp:extent cx="5760720" cy="20396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CFD" w:rsidRPr="00973CFD" w:rsidSect="00A76D50">
      <w:headerReference w:type="default" r:id="rId13"/>
      <w:footerReference w:type="default" r:id="rId14"/>
      <w:pgSz w:w="11906" w:h="16838"/>
      <w:pgMar w:top="1417" w:right="1417" w:bottom="1417" w:left="1417" w:header="17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491B" w:rsidRDefault="0070491B" w:rsidP="00B11FB7">
      <w:pPr>
        <w:spacing w:after="0" w:line="240" w:lineRule="auto"/>
      </w:pPr>
      <w:r>
        <w:separator/>
      </w:r>
    </w:p>
  </w:endnote>
  <w:endnote w:type="continuationSeparator" w:id="0">
    <w:p w:rsidR="0070491B" w:rsidRDefault="0070491B" w:rsidP="00B11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7128316"/>
      <w:docPartObj>
        <w:docPartGallery w:val="Page Numbers (Bottom of Page)"/>
        <w:docPartUnique/>
      </w:docPartObj>
    </w:sdtPr>
    <w:sdtEndPr/>
    <w:sdtContent>
      <w:p w:rsidR="00ED1449" w:rsidRDefault="00ED1449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8D39D3A" wp14:editId="29A800F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42" name="Ellips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D1449" w:rsidRDefault="00ED1449">
                              <w:pPr>
                                <w:pStyle w:val="Pieddepage"/>
                              </w:pP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3616A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18D39D3A" id="Ellipse 42" o:spid="_x0000_s1057" style="position:absolute;left:0;text-align:left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WpEV1YICAAAP&#10;BQAADgAAAAAAAAAAAAAAAAAuAgAAZHJzL2Uyb0RvYy54bWxQSwECLQAUAAYACAAAACEArvVNEtkA&#10;AAADAQAADwAAAAAAAAAAAAAAAADcBAAAZHJzL2Rvd25yZXYueG1sUEsFBgAAAAAEAAQA8wAAAOIF&#10;AAAAAA==&#10;" filled="f" fillcolor="#c0504d" strokecolor="#adc1d9" strokeweight="1pt">
                  <v:textbox inset=",0,,0">
                    <w:txbxContent>
                      <w:p w:rsidR="00ED1449" w:rsidRDefault="00ED1449">
                        <w:pPr>
                          <w:pStyle w:val="Pieddepage"/>
                        </w:pP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3616A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491B" w:rsidRDefault="0070491B" w:rsidP="00B11FB7">
      <w:pPr>
        <w:spacing w:after="0" w:line="240" w:lineRule="auto"/>
      </w:pPr>
      <w:r>
        <w:separator/>
      </w:r>
    </w:p>
  </w:footnote>
  <w:footnote w:type="continuationSeparator" w:id="0">
    <w:p w:rsidR="0070491B" w:rsidRDefault="0070491B" w:rsidP="00B11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449" w:rsidRDefault="00ED1449">
    <w:pPr>
      <w:pStyle w:val="En-tte"/>
    </w:pPr>
    <w:bookmarkStart w:id="1" w:name="_Hlk494457492"/>
    <w:bookmarkStart w:id="2" w:name="_Hlk494457493"/>
    <w:bookmarkStart w:id="3" w:name="_Hlk494457494"/>
    <w:r w:rsidRPr="00AA0249">
      <w:rPr>
        <w:rFonts w:cs="Arial"/>
      </w:rPr>
      <w:t>Moerman Loïc</w:t>
    </w:r>
    <w:r>
      <w:tab/>
    </w:r>
    <w:r>
      <w:rPr>
        <w:noProof/>
      </w:rPr>
      <w:drawing>
        <wp:inline distT="0" distB="0" distL="0" distR="0" wp14:anchorId="3887BE3A" wp14:editId="4A998718">
          <wp:extent cx="1137091" cy="596073"/>
          <wp:effectExtent l="0" t="0" r="6350" b="0"/>
          <wp:docPr id="19" name="Image 19" descr="http://dev.meilleures-licences.com/logo_ecole/logoexiainge-144905249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http://dev.meilleures-licences.com/logo_ecole/logoexiainge-1449052490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973" cy="6059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bookmarkEnd w:id="1"/>
    <w:bookmarkEnd w:id="2"/>
    <w:bookmarkEnd w:id="3"/>
    <w:r w:rsidRPr="00AA0249">
      <w:rPr>
        <w:rFonts w:cs="Arial"/>
      </w:rPr>
      <w:fldChar w:fldCharType="begin"/>
    </w:r>
    <w:r w:rsidRPr="00AA0249">
      <w:rPr>
        <w:rFonts w:cs="Arial"/>
      </w:rPr>
      <w:instrText xml:space="preserve"> TIME \@ "dd/MM/yyyy" </w:instrText>
    </w:r>
    <w:r w:rsidRPr="00AA0249">
      <w:rPr>
        <w:rFonts w:cs="Arial"/>
      </w:rPr>
      <w:fldChar w:fldCharType="separate"/>
    </w:r>
    <w:r w:rsidR="00973CFD">
      <w:rPr>
        <w:rFonts w:cs="Arial"/>
        <w:noProof/>
      </w:rPr>
      <w:t>17/11/2017</w:t>
    </w:r>
    <w:r w:rsidRPr="00AA0249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5533"/>
    <w:multiLevelType w:val="multilevel"/>
    <w:tmpl w:val="B3EE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1A227C"/>
    <w:multiLevelType w:val="multilevel"/>
    <w:tmpl w:val="440E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6F4AA0"/>
    <w:multiLevelType w:val="hybridMultilevel"/>
    <w:tmpl w:val="27D8EF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E0B26"/>
    <w:multiLevelType w:val="multilevel"/>
    <w:tmpl w:val="C94E4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BE5D4B"/>
    <w:multiLevelType w:val="hybridMultilevel"/>
    <w:tmpl w:val="B24A46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D1E98"/>
    <w:multiLevelType w:val="multilevel"/>
    <w:tmpl w:val="BBCA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D87684"/>
    <w:multiLevelType w:val="multilevel"/>
    <w:tmpl w:val="CA02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0771E2"/>
    <w:multiLevelType w:val="multilevel"/>
    <w:tmpl w:val="63A8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212FDD"/>
    <w:multiLevelType w:val="multilevel"/>
    <w:tmpl w:val="DD128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F53A0C"/>
    <w:multiLevelType w:val="multilevel"/>
    <w:tmpl w:val="30EE77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B5132E"/>
    <w:multiLevelType w:val="multilevel"/>
    <w:tmpl w:val="1F960ADA"/>
    <w:lvl w:ilvl="0">
      <w:numFmt w:val="decimal"/>
      <w:pStyle w:val="Titre1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52892AEB"/>
    <w:multiLevelType w:val="multilevel"/>
    <w:tmpl w:val="78889CA4"/>
    <w:lvl w:ilvl="0"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3BC1395"/>
    <w:multiLevelType w:val="multilevel"/>
    <w:tmpl w:val="F716C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B8B36AC"/>
    <w:multiLevelType w:val="multilevel"/>
    <w:tmpl w:val="577A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D2874F9"/>
    <w:multiLevelType w:val="multilevel"/>
    <w:tmpl w:val="709E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F566631"/>
    <w:multiLevelType w:val="multilevel"/>
    <w:tmpl w:val="4630F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FB1223"/>
    <w:multiLevelType w:val="multilevel"/>
    <w:tmpl w:val="0D12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15"/>
  </w:num>
  <w:num w:numId="5">
    <w:abstractNumId w:val="3"/>
  </w:num>
  <w:num w:numId="6">
    <w:abstractNumId w:val="14"/>
  </w:num>
  <w:num w:numId="7">
    <w:abstractNumId w:val="16"/>
  </w:num>
  <w:num w:numId="8">
    <w:abstractNumId w:val="5"/>
  </w:num>
  <w:num w:numId="9">
    <w:abstractNumId w:val="0"/>
  </w:num>
  <w:num w:numId="10">
    <w:abstractNumId w:val="7"/>
  </w:num>
  <w:num w:numId="11">
    <w:abstractNumId w:val="6"/>
  </w:num>
  <w:num w:numId="12">
    <w:abstractNumId w:val="12"/>
  </w:num>
  <w:num w:numId="13">
    <w:abstractNumId w:val="1"/>
  </w:num>
  <w:num w:numId="14">
    <w:abstractNumId w:val="9"/>
  </w:num>
  <w:num w:numId="15">
    <w:abstractNumId w:val="8"/>
  </w:num>
  <w:num w:numId="16">
    <w:abstractNumId w:val="2"/>
  </w:num>
  <w:num w:numId="1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60"/>
    <w:rsid w:val="0000395C"/>
    <w:rsid w:val="00005C8B"/>
    <w:rsid w:val="000108AD"/>
    <w:rsid w:val="00010CD4"/>
    <w:rsid w:val="00011A34"/>
    <w:rsid w:val="000174D4"/>
    <w:rsid w:val="00017DC7"/>
    <w:rsid w:val="000216F5"/>
    <w:rsid w:val="00023E1B"/>
    <w:rsid w:val="000252AC"/>
    <w:rsid w:val="000315D2"/>
    <w:rsid w:val="0003163A"/>
    <w:rsid w:val="00033C9A"/>
    <w:rsid w:val="00034BFF"/>
    <w:rsid w:val="00036483"/>
    <w:rsid w:val="000452BD"/>
    <w:rsid w:val="0004629C"/>
    <w:rsid w:val="00047B77"/>
    <w:rsid w:val="00047BAB"/>
    <w:rsid w:val="00053EA5"/>
    <w:rsid w:val="00054AD0"/>
    <w:rsid w:val="00054BED"/>
    <w:rsid w:val="00055659"/>
    <w:rsid w:val="00057EEF"/>
    <w:rsid w:val="00060D3D"/>
    <w:rsid w:val="000634D6"/>
    <w:rsid w:val="0006448E"/>
    <w:rsid w:val="00084DA9"/>
    <w:rsid w:val="00084F3E"/>
    <w:rsid w:val="00087B4F"/>
    <w:rsid w:val="00087C3C"/>
    <w:rsid w:val="00092F0B"/>
    <w:rsid w:val="000971CC"/>
    <w:rsid w:val="000A02A6"/>
    <w:rsid w:val="000A1778"/>
    <w:rsid w:val="000A2077"/>
    <w:rsid w:val="000A521E"/>
    <w:rsid w:val="000B1BB2"/>
    <w:rsid w:val="000B30B6"/>
    <w:rsid w:val="000B3742"/>
    <w:rsid w:val="000B7103"/>
    <w:rsid w:val="000C43AC"/>
    <w:rsid w:val="000D139E"/>
    <w:rsid w:val="000D1C65"/>
    <w:rsid w:val="000D28F6"/>
    <w:rsid w:val="000D3EED"/>
    <w:rsid w:val="000D4E5B"/>
    <w:rsid w:val="000D6721"/>
    <w:rsid w:val="000E064D"/>
    <w:rsid w:val="000E7B52"/>
    <w:rsid w:val="000F18D1"/>
    <w:rsid w:val="000F1AE9"/>
    <w:rsid w:val="000F5195"/>
    <w:rsid w:val="00100C23"/>
    <w:rsid w:val="0010271A"/>
    <w:rsid w:val="00102E96"/>
    <w:rsid w:val="00102FA9"/>
    <w:rsid w:val="00107C6D"/>
    <w:rsid w:val="00111806"/>
    <w:rsid w:val="001136DD"/>
    <w:rsid w:val="00122863"/>
    <w:rsid w:val="001239FB"/>
    <w:rsid w:val="00131249"/>
    <w:rsid w:val="001313BD"/>
    <w:rsid w:val="00131916"/>
    <w:rsid w:val="001323B2"/>
    <w:rsid w:val="00137A69"/>
    <w:rsid w:val="001428EB"/>
    <w:rsid w:val="00143B5E"/>
    <w:rsid w:val="00146443"/>
    <w:rsid w:val="00147D4C"/>
    <w:rsid w:val="00150181"/>
    <w:rsid w:val="00150BB8"/>
    <w:rsid w:val="00151035"/>
    <w:rsid w:val="00154DD1"/>
    <w:rsid w:val="00162445"/>
    <w:rsid w:val="00170CB6"/>
    <w:rsid w:val="00171429"/>
    <w:rsid w:val="00180E37"/>
    <w:rsid w:val="0018126B"/>
    <w:rsid w:val="0018212F"/>
    <w:rsid w:val="00183C74"/>
    <w:rsid w:val="00184C45"/>
    <w:rsid w:val="00187984"/>
    <w:rsid w:val="00193DE3"/>
    <w:rsid w:val="00194DCA"/>
    <w:rsid w:val="001A0DF0"/>
    <w:rsid w:val="001A3E46"/>
    <w:rsid w:val="001A52DF"/>
    <w:rsid w:val="001B0018"/>
    <w:rsid w:val="001C2128"/>
    <w:rsid w:val="001C5ED4"/>
    <w:rsid w:val="001D0571"/>
    <w:rsid w:val="001D2115"/>
    <w:rsid w:val="001D6EFE"/>
    <w:rsid w:val="001E237D"/>
    <w:rsid w:val="001E2A0F"/>
    <w:rsid w:val="001F250F"/>
    <w:rsid w:val="00201A93"/>
    <w:rsid w:val="0020576B"/>
    <w:rsid w:val="00206A06"/>
    <w:rsid w:val="00214A4D"/>
    <w:rsid w:val="0021682E"/>
    <w:rsid w:val="00221DEB"/>
    <w:rsid w:val="002229D9"/>
    <w:rsid w:val="00223EB5"/>
    <w:rsid w:val="00225D23"/>
    <w:rsid w:val="00233A44"/>
    <w:rsid w:val="00234E2F"/>
    <w:rsid w:val="002366F1"/>
    <w:rsid w:val="00246EB6"/>
    <w:rsid w:val="002611C3"/>
    <w:rsid w:val="00263131"/>
    <w:rsid w:val="00264F1B"/>
    <w:rsid w:val="002666B0"/>
    <w:rsid w:val="00271629"/>
    <w:rsid w:val="00276731"/>
    <w:rsid w:val="00276EC2"/>
    <w:rsid w:val="00281161"/>
    <w:rsid w:val="002834C7"/>
    <w:rsid w:val="00284307"/>
    <w:rsid w:val="00291C67"/>
    <w:rsid w:val="00293677"/>
    <w:rsid w:val="002A3586"/>
    <w:rsid w:val="002B0D77"/>
    <w:rsid w:val="002B3458"/>
    <w:rsid w:val="002B4731"/>
    <w:rsid w:val="002B690B"/>
    <w:rsid w:val="002C0F20"/>
    <w:rsid w:val="002C2889"/>
    <w:rsid w:val="002D33CC"/>
    <w:rsid w:val="002D4A67"/>
    <w:rsid w:val="002D4B3F"/>
    <w:rsid w:val="002D52CD"/>
    <w:rsid w:val="002F0652"/>
    <w:rsid w:val="002F1C62"/>
    <w:rsid w:val="002F233D"/>
    <w:rsid w:val="002F23FD"/>
    <w:rsid w:val="002F6657"/>
    <w:rsid w:val="00301F3B"/>
    <w:rsid w:val="00305079"/>
    <w:rsid w:val="00306400"/>
    <w:rsid w:val="003109EF"/>
    <w:rsid w:val="0031139F"/>
    <w:rsid w:val="0031248D"/>
    <w:rsid w:val="00312F04"/>
    <w:rsid w:val="00317947"/>
    <w:rsid w:val="00324787"/>
    <w:rsid w:val="00326F87"/>
    <w:rsid w:val="003310EB"/>
    <w:rsid w:val="00333FD2"/>
    <w:rsid w:val="00335A55"/>
    <w:rsid w:val="0033616A"/>
    <w:rsid w:val="003376AF"/>
    <w:rsid w:val="0034016D"/>
    <w:rsid w:val="00342AB6"/>
    <w:rsid w:val="00343F6F"/>
    <w:rsid w:val="00351882"/>
    <w:rsid w:val="00353222"/>
    <w:rsid w:val="00354FCF"/>
    <w:rsid w:val="003569C8"/>
    <w:rsid w:val="003608FF"/>
    <w:rsid w:val="00360A54"/>
    <w:rsid w:val="00364C1B"/>
    <w:rsid w:val="00371A2A"/>
    <w:rsid w:val="00372463"/>
    <w:rsid w:val="00377296"/>
    <w:rsid w:val="0037795E"/>
    <w:rsid w:val="00382A48"/>
    <w:rsid w:val="00383FD0"/>
    <w:rsid w:val="003846E6"/>
    <w:rsid w:val="003866B6"/>
    <w:rsid w:val="0039140B"/>
    <w:rsid w:val="003960C2"/>
    <w:rsid w:val="00396D31"/>
    <w:rsid w:val="0039753C"/>
    <w:rsid w:val="003A22C1"/>
    <w:rsid w:val="003A7A1E"/>
    <w:rsid w:val="003B0911"/>
    <w:rsid w:val="003B261A"/>
    <w:rsid w:val="003B35A6"/>
    <w:rsid w:val="003B7057"/>
    <w:rsid w:val="003B7A7A"/>
    <w:rsid w:val="003C1AD3"/>
    <w:rsid w:val="003C4FF1"/>
    <w:rsid w:val="003C67FF"/>
    <w:rsid w:val="003D1EA2"/>
    <w:rsid w:val="003D5E4F"/>
    <w:rsid w:val="003D738D"/>
    <w:rsid w:val="003E668F"/>
    <w:rsid w:val="003E7510"/>
    <w:rsid w:val="003E7F39"/>
    <w:rsid w:val="003F16D7"/>
    <w:rsid w:val="003F32AB"/>
    <w:rsid w:val="003F4284"/>
    <w:rsid w:val="003F4658"/>
    <w:rsid w:val="00400609"/>
    <w:rsid w:val="00400B94"/>
    <w:rsid w:val="004013AA"/>
    <w:rsid w:val="00405509"/>
    <w:rsid w:val="00405FFE"/>
    <w:rsid w:val="00407A08"/>
    <w:rsid w:val="00420D0E"/>
    <w:rsid w:val="00420E7C"/>
    <w:rsid w:val="004210F8"/>
    <w:rsid w:val="004243E9"/>
    <w:rsid w:val="004246E5"/>
    <w:rsid w:val="004334FA"/>
    <w:rsid w:val="00434103"/>
    <w:rsid w:val="00435EFA"/>
    <w:rsid w:val="0043672F"/>
    <w:rsid w:val="00442522"/>
    <w:rsid w:val="004451D2"/>
    <w:rsid w:val="00447366"/>
    <w:rsid w:val="004474C1"/>
    <w:rsid w:val="00452A11"/>
    <w:rsid w:val="00452B52"/>
    <w:rsid w:val="00461C5B"/>
    <w:rsid w:val="00466465"/>
    <w:rsid w:val="004669EC"/>
    <w:rsid w:val="004701DF"/>
    <w:rsid w:val="00471ADB"/>
    <w:rsid w:val="004724F8"/>
    <w:rsid w:val="00474460"/>
    <w:rsid w:val="00484B26"/>
    <w:rsid w:val="00486A4E"/>
    <w:rsid w:val="00493A85"/>
    <w:rsid w:val="0049545C"/>
    <w:rsid w:val="004A2333"/>
    <w:rsid w:val="004A4F24"/>
    <w:rsid w:val="004A7667"/>
    <w:rsid w:val="004B5791"/>
    <w:rsid w:val="004C3AEA"/>
    <w:rsid w:val="004C528D"/>
    <w:rsid w:val="004D00E6"/>
    <w:rsid w:val="004D363C"/>
    <w:rsid w:val="004E078C"/>
    <w:rsid w:val="004E1E33"/>
    <w:rsid w:val="004E51B6"/>
    <w:rsid w:val="004E57DB"/>
    <w:rsid w:val="004F2928"/>
    <w:rsid w:val="004F4AEC"/>
    <w:rsid w:val="00510B48"/>
    <w:rsid w:val="005132F6"/>
    <w:rsid w:val="00514072"/>
    <w:rsid w:val="00514F65"/>
    <w:rsid w:val="005212FB"/>
    <w:rsid w:val="00523A49"/>
    <w:rsid w:val="00531231"/>
    <w:rsid w:val="00531E21"/>
    <w:rsid w:val="0054131A"/>
    <w:rsid w:val="005418B7"/>
    <w:rsid w:val="00543225"/>
    <w:rsid w:val="00544240"/>
    <w:rsid w:val="0054455E"/>
    <w:rsid w:val="0054483B"/>
    <w:rsid w:val="005454D7"/>
    <w:rsid w:val="00556945"/>
    <w:rsid w:val="005618DC"/>
    <w:rsid w:val="0056563D"/>
    <w:rsid w:val="00574837"/>
    <w:rsid w:val="00575874"/>
    <w:rsid w:val="00577AC7"/>
    <w:rsid w:val="005808C9"/>
    <w:rsid w:val="005833C9"/>
    <w:rsid w:val="00584505"/>
    <w:rsid w:val="00587E66"/>
    <w:rsid w:val="005937FE"/>
    <w:rsid w:val="00594281"/>
    <w:rsid w:val="005A276D"/>
    <w:rsid w:val="005A3663"/>
    <w:rsid w:val="005A4C4F"/>
    <w:rsid w:val="005B12E8"/>
    <w:rsid w:val="005B7A66"/>
    <w:rsid w:val="005C43EA"/>
    <w:rsid w:val="005C5EAF"/>
    <w:rsid w:val="005C7B51"/>
    <w:rsid w:val="005E3084"/>
    <w:rsid w:val="005E3694"/>
    <w:rsid w:val="005E3837"/>
    <w:rsid w:val="005E67B2"/>
    <w:rsid w:val="005E78F3"/>
    <w:rsid w:val="005F26A7"/>
    <w:rsid w:val="00602D9D"/>
    <w:rsid w:val="0060577E"/>
    <w:rsid w:val="00610374"/>
    <w:rsid w:val="006147E9"/>
    <w:rsid w:val="00622B80"/>
    <w:rsid w:val="00623660"/>
    <w:rsid w:val="00623804"/>
    <w:rsid w:val="00623A54"/>
    <w:rsid w:val="006244F2"/>
    <w:rsid w:val="00626A3C"/>
    <w:rsid w:val="00626E85"/>
    <w:rsid w:val="00630EB5"/>
    <w:rsid w:val="00647A42"/>
    <w:rsid w:val="00650156"/>
    <w:rsid w:val="00654735"/>
    <w:rsid w:val="00656609"/>
    <w:rsid w:val="00666F37"/>
    <w:rsid w:val="00673DB1"/>
    <w:rsid w:val="0068313A"/>
    <w:rsid w:val="00685671"/>
    <w:rsid w:val="00687BAA"/>
    <w:rsid w:val="006942CA"/>
    <w:rsid w:val="006A26F1"/>
    <w:rsid w:val="006A3DE1"/>
    <w:rsid w:val="006A524F"/>
    <w:rsid w:val="006A6228"/>
    <w:rsid w:val="006B4D49"/>
    <w:rsid w:val="006B4E61"/>
    <w:rsid w:val="006B6917"/>
    <w:rsid w:val="006B7EC5"/>
    <w:rsid w:val="006C0BBC"/>
    <w:rsid w:val="006C374F"/>
    <w:rsid w:val="006E3A36"/>
    <w:rsid w:val="006E4F92"/>
    <w:rsid w:val="006E6503"/>
    <w:rsid w:val="006E7A16"/>
    <w:rsid w:val="006F7886"/>
    <w:rsid w:val="00701016"/>
    <w:rsid w:val="007014AF"/>
    <w:rsid w:val="007015E1"/>
    <w:rsid w:val="00701B0B"/>
    <w:rsid w:val="0070491B"/>
    <w:rsid w:val="00707CF5"/>
    <w:rsid w:val="007115E9"/>
    <w:rsid w:val="00711ADC"/>
    <w:rsid w:val="0071699B"/>
    <w:rsid w:val="00717EB4"/>
    <w:rsid w:val="00720133"/>
    <w:rsid w:val="00723369"/>
    <w:rsid w:val="007267AF"/>
    <w:rsid w:val="00730BEE"/>
    <w:rsid w:val="00733FE7"/>
    <w:rsid w:val="00734BDD"/>
    <w:rsid w:val="00737260"/>
    <w:rsid w:val="007375C9"/>
    <w:rsid w:val="00740B36"/>
    <w:rsid w:val="00740D95"/>
    <w:rsid w:val="0074115C"/>
    <w:rsid w:val="00743CA0"/>
    <w:rsid w:val="007440F6"/>
    <w:rsid w:val="00746B61"/>
    <w:rsid w:val="0074774D"/>
    <w:rsid w:val="00750EB6"/>
    <w:rsid w:val="00752B5B"/>
    <w:rsid w:val="007579AE"/>
    <w:rsid w:val="00760DDB"/>
    <w:rsid w:val="007635C7"/>
    <w:rsid w:val="00763C17"/>
    <w:rsid w:val="007674D3"/>
    <w:rsid w:val="00775E5E"/>
    <w:rsid w:val="007809F8"/>
    <w:rsid w:val="0078249E"/>
    <w:rsid w:val="0078278D"/>
    <w:rsid w:val="00786D63"/>
    <w:rsid w:val="007904FE"/>
    <w:rsid w:val="00790AC6"/>
    <w:rsid w:val="00792BF2"/>
    <w:rsid w:val="0079414D"/>
    <w:rsid w:val="00794A15"/>
    <w:rsid w:val="00794B93"/>
    <w:rsid w:val="007A01E5"/>
    <w:rsid w:val="007A46FE"/>
    <w:rsid w:val="007B03E9"/>
    <w:rsid w:val="007B05E4"/>
    <w:rsid w:val="007B2B5E"/>
    <w:rsid w:val="007B3B05"/>
    <w:rsid w:val="007B3D6C"/>
    <w:rsid w:val="007B5FDB"/>
    <w:rsid w:val="007B6565"/>
    <w:rsid w:val="007C0E20"/>
    <w:rsid w:val="007C1D1F"/>
    <w:rsid w:val="007C652C"/>
    <w:rsid w:val="007D2C35"/>
    <w:rsid w:val="007E1D3C"/>
    <w:rsid w:val="007E2439"/>
    <w:rsid w:val="007E506F"/>
    <w:rsid w:val="007E7228"/>
    <w:rsid w:val="007F0F3F"/>
    <w:rsid w:val="007F1A58"/>
    <w:rsid w:val="007F1F49"/>
    <w:rsid w:val="007F51EC"/>
    <w:rsid w:val="007F5D5D"/>
    <w:rsid w:val="00804364"/>
    <w:rsid w:val="00804BCA"/>
    <w:rsid w:val="00806032"/>
    <w:rsid w:val="00807B13"/>
    <w:rsid w:val="0081220E"/>
    <w:rsid w:val="0081262D"/>
    <w:rsid w:val="00815408"/>
    <w:rsid w:val="00816450"/>
    <w:rsid w:val="008175EC"/>
    <w:rsid w:val="008219BF"/>
    <w:rsid w:val="00824EFE"/>
    <w:rsid w:val="0082551B"/>
    <w:rsid w:val="00830393"/>
    <w:rsid w:val="00831F28"/>
    <w:rsid w:val="00835ECE"/>
    <w:rsid w:val="00837A56"/>
    <w:rsid w:val="008465E1"/>
    <w:rsid w:val="008478C8"/>
    <w:rsid w:val="00856476"/>
    <w:rsid w:val="0086143A"/>
    <w:rsid w:val="008621EB"/>
    <w:rsid w:val="00865DD0"/>
    <w:rsid w:val="00867630"/>
    <w:rsid w:val="008676B3"/>
    <w:rsid w:val="008703F7"/>
    <w:rsid w:val="0087054C"/>
    <w:rsid w:val="00870DC9"/>
    <w:rsid w:val="0087138C"/>
    <w:rsid w:val="00873DAC"/>
    <w:rsid w:val="0087409C"/>
    <w:rsid w:val="00875B7B"/>
    <w:rsid w:val="008769CE"/>
    <w:rsid w:val="00876DE3"/>
    <w:rsid w:val="00880209"/>
    <w:rsid w:val="0088064F"/>
    <w:rsid w:val="00881279"/>
    <w:rsid w:val="0088257C"/>
    <w:rsid w:val="00885466"/>
    <w:rsid w:val="008856DB"/>
    <w:rsid w:val="00886D3F"/>
    <w:rsid w:val="00893769"/>
    <w:rsid w:val="008967C0"/>
    <w:rsid w:val="008A7B5B"/>
    <w:rsid w:val="008A7DCF"/>
    <w:rsid w:val="008B1943"/>
    <w:rsid w:val="008B5C97"/>
    <w:rsid w:val="008B5D34"/>
    <w:rsid w:val="008B651E"/>
    <w:rsid w:val="008D4EF4"/>
    <w:rsid w:val="008D5396"/>
    <w:rsid w:val="008D71FC"/>
    <w:rsid w:val="008E31BC"/>
    <w:rsid w:val="008E76EE"/>
    <w:rsid w:val="008F036A"/>
    <w:rsid w:val="008F1952"/>
    <w:rsid w:val="008F2B2A"/>
    <w:rsid w:val="008F2F8F"/>
    <w:rsid w:val="008F42AA"/>
    <w:rsid w:val="00901A67"/>
    <w:rsid w:val="009044B8"/>
    <w:rsid w:val="00905099"/>
    <w:rsid w:val="00905749"/>
    <w:rsid w:val="00906BE3"/>
    <w:rsid w:val="0091097C"/>
    <w:rsid w:val="00911211"/>
    <w:rsid w:val="00911274"/>
    <w:rsid w:val="00912EB0"/>
    <w:rsid w:val="0091361F"/>
    <w:rsid w:val="00917B80"/>
    <w:rsid w:val="0092061C"/>
    <w:rsid w:val="009248FA"/>
    <w:rsid w:val="009304DE"/>
    <w:rsid w:val="0093090D"/>
    <w:rsid w:val="00933D7F"/>
    <w:rsid w:val="0093606F"/>
    <w:rsid w:val="009403F3"/>
    <w:rsid w:val="00940517"/>
    <w:rsid w:val="00940E50"/>
    <w:rsid w:val="00947425"/>
    <w:rsid w:val="009477DA"/>
    <w:rsid w:val="00953225"/>
    <w:rsid w:val="00954C5A"/>
    <w:rsid w:val="00960229"/>
    <w:rsid w:val="009610A0"/>
    <w:rsid w:val="009623AA"/>
    <w:rsid w:val="00963104"/>
    <w:rsid w:val="00973CFD"/>
    <w:rsid w:val="00976B41"/>
    <w:rsid w:val="00983C48"/>
    <w:rsid w:val="009901D1"/>
    <w:rsid w:val="0099726D"/>
    <w:rsid w:val="009A6E61"/>
    <w:rsid w:val="009B3154"/>
    <w:rsid w:val="009B520B"/>
    <w:rsid w:val="009B67D7"/>
    <w:rsid w:val="009C64CA"/>
    <w:rsid w:val="009C7C2A"/>
    <w:rsid w:val="009D12DF"/>
    <w:rsid w:val="009D1E2C"/>
    <w:rsid w:val="009D35ED"/>
    <w:rsid w:val="009D3D77"/>
    <w:rsid w:val="009D63EE"/>
    <w:rsid w:val="009E00E9"/>
    <w:rsid w:val="009E36BD"/>
    <w:rsid w:val="009E658A"/>
    <w:rsid w:val="009E74A3"/>
    <w:rsid w:val="009F1AAA"/>
    <w:rsid w:val="00A014D4"/>
    <w:rsid w:val="00A0204F"/>
    <w:rsid w:val="00A036F3"/>
    <w:rsid w:val="00A10366"/>
    <w:rsid w:val="00A107C6"/>
    <w:rsid w:val="00A13068"/>
    <w:rsid w:val="00A1346B"/>
    <w:rsid w:val="00A167BA"/>
    <w:rsid w:val="00A20B23"/>
    <w:rsid w:val="00A219F5"/>
    <w:rsid w:val="00A250B7"/>
    <w:rsid w:val="00A379D1"/>
    <w:rsid w:val="00A40C32"/>
    <w:rsid w:val="00A44A5E"/>
    <w:rsid w:val="00A5084A"/>
    <w:rsid w:val="00A55C76"/>
    <w:rsid w:val="00A5643F"/>
    <w:rsid w:val="00A57A26"/>
    <w:rsid w:val="00A61888"/>
    <w:rsid w:val="00A64D58"/>
    <w:rsid w:val="00A75881"/>
    <w:rsid w:val="00A76D50"/>
    <w:rsid w:val="00A77977"/>
    <w:rsid w:val="00A82EFC"/>
    <w:rsid w:val="00A8399A"/>
    <w:rsid w:val="00A876F9"/>
    <w:rsid w:val="00A87782"/>
    <w:rsid w:val="00A971D9"/>
    <w:rsid w:val="00AA0249"/>
    <w:rsid w:val="00AA2645"/>
    <w:rsid w:val="00AA5962"/>
    <w:rsid w:val="00AB1FD1"/>
    <w:rsid w:val="00AB24F9"/>
    <w:rsid w:val="00AB2ABD"/>
    <w:rsid w:val="00AB33B5"/>
    <w:rsid w:val="00AC1BFE"/>
    <w:rsid w:val="00AC6188"/>
    <w:rsid w:val="00AD12CE"/>
    <w:rsid w:val="00AD1424"/>
    <w:rsid w:val="00AD69C1"/>
    <w:rsid w:val="00AE1778"/>
    <w:rsid w:val="00AE2498"/>
    <w:rsid w:val="00AE52C8"/>
    <w:rsid w:val="00AE594D"/>
    <w:rsid w:val="00AF0487"/>
    <w:rsid w:val="00AF2478"/>
    <w:rsid w:val="00AF2C60"/>
    <w:rsid w:val="00AF4457"/>
    <w:rsid w:val="00AF53C5"/>
    <w:rsid w:val="00B004F6"/>
    <w:rsid w:val="00B02D63"/>
    <w:rsid w:val="00B073CA"/>
    <w:rsid w:val="00B07C71"/>
    <w:rsid w:val="00B11FB7"/>
    <w:rsid w:val="00B16071"/>
    <w:rsid w:val="00B16147"/>
    <w:rsid w:val="00B16E1C"/>
    <w:rsid w:val="00B17BEE"/>
    <w:rsid w:val="00B17C3B"/>
    <w:rsid w:val="00B223CF"/>
    <w:rsid w:val="00B2267F"/>
    <w:rsid w:val="00B2312C"/>
    <w:rsid w:val="00B24989"/>
    <w:rsid w:val="00B331DF"/>
    <w:rsid w:val="00B34C7B"/>
    <w:rsid w:val="00B35282"/>
    <w:rsid w:val="00B403DE"/>
    <w:rsid w:val="00B405A1"/>
    <w:rsid w:val="00B42366"/>
    <w:rsid w:val="00B425C7"/>
    <w:rsid w:val="00B46B33"/>
    <w:rsid w:val="00B50B22"/>
    <w:rsid w:val="00B541B3"/>
    <w:rsid w:val="00B54E0D"/>
    <w:rsid w:val="00B65C84"/>
    <w:rsid w:val="00B66DB2"/>
    <w:rsid w:val="00B6745B"/>
    <w:rsid w:val="00B7011E"/>
    <w:rsid w:val="00B7193A"/>
    <w:rsid w:val="00B80F6E"/>
    <w:rsid w:val="00B812D5"/>
    <w:rsid w:val="00B90E75"/>
    <w:rsid w:val="00BA2A71"/>
    <w:rsid w:val="00BA76E8"/>
    <w:rsid w:val="00BB0E6B"/>
    <w:rsid w:val="00BB6EAB"/>
    <w:rsid w:val="00BC4B0D"/>
    <w:rsid w:val="00BD49F5"/>
    <w:rsid w:val="00BE7702"/>
    <w:rsid w:val="00BF10DA"/>
    <w:rsid w:val="00BF175F"/>
    <w:rsid w:val="00BF3AE3"/>
    <w:rsid w:val="00BF6409"/>
    <w:rsid w:val="00C01807"/>
    <w:rsid w:val="00C0207C"/>
    <w:rsid w:val="00C03665"/>
    <w:rsid w:val="00C04104"/>
    <w:rsid w:val="00C061AA"/>
    <w:rsid w:val="00C06276"/>
    <w:rsid w:val="00C140F8"/>
    <w:rsid w:val="00C273DA"/>
    <w:rsid w:val="00C27F81"/>
    <w:rsid w:val="00C3094E"/>
    <w:rsid w:val="00C30A2A"/>
    <w:rsid w:val="00C32EEC"/>
    <w:rsid w:val="00C332E8"/>
    <w:rsid w:val="00C40722"/>
    <w:rsid w:val="00C4399F"/>
    <w:rsid w:val="00C45C3E"/>
    <w:rsid w:val="00C47333"/>
    <w:rsid w:val="00C47708"/>
    <w:rsid w:val="00C544D9"/>
    <w:rsid w:val="00C56779"/>
    <w:rsid w:val="00C570A0"/>
    <w:rsid w:val="00C60770"/>
    <w:rsid w:val="00C73CF6"/>
    <w:rsid w:val="00C74EA2"/>
    <w:rsid w:val="00C76E0A"/>
    <w:rsid w:val="00C939F9"/>
    <w:rsid w:val="00C94485"/>
    <w:rsid w:val="00C961F1"/>
    <w:rsid w:val="00CA1B45"/>
    <w:rsid w:val="00CA3F8D"/>
    <w:rsid w:val="00CA6D70"/>
    <w:rsid w:val="00CB0708"/>
    <w:rsid w:val="00CB0E3D"/>
    <w:rsid w:val="00CB193A"/>
    <w:rsid w:val="00CB2EA9"/>
    <w:rsid w:val="00CC1892"/>
    <w:rsid w:val="00CC6078"/>
    <w:rsid w:val="00CC7A1C"/>
    <w:rsid w:val="00CD0318"/>
    <w:rsid w:val="00CD05BE"/>
    <w:rsid w:val="00CD0638"/>
    <w:rsid w:val="00CD3E7F"/>
    <w:rsid w:val="00CD492B"/>
    <w:rsid w:val="00CD74CE"/>
    <w:rsid w:val="00CE0E56"/>
    <w:rsid w:val="00CE10C5"/>
    <w:rsid w:val="00CE2A28"/>
    <w:rsid w:val="00CE4BF0"/>
    <w:rsid w:val="00CE6611"/>
    <w:rsid w:val="00CE6ABF"/>
    <w:rsid w:val="00CF199A"/>
    <w:rsid w:val="00CF77CE"/>
    <w:rsid w:val="00D02193"/>
    <w:rsid w:val="00D05EEE"/>
    <w:rsid w:val="00D113A9"/>
    <w:rsid w:val="00D116BA"/>
    <w:rsid w:val="00D14236"/>
    <w:rsid w:val="00D14E24"/>
    <w:rsid w:val="00D207DB"/>
    <w:rsid w:val="00D21282"/>
    <w:rsid w:val="00D2149A"/>
    <w:rsid w:val="00D22B84"/>
    <w:rsid w:val="00D270C3"/>
    <w:rsid w:val="00D313AB"/>
    <w:rsid w:val="00D332A3"/>
    <w:rsid w:val="00D42ADC"/>
    <w:rsid w:val="00D467E3"/>
    <w:rsid w:val="00D469C0"/>
    <w:rsid w:val="00D47F5B"/>
    <w:rsid w:val="00D50F23"/>
    <w:rsid w:val="00D56AC5"/>
    <w:rsid w:val="00D644F4"/>
    <w:rsid w:val="00D65857"/>
    <w:rsid w:val="00D726DC"/>
    <w:rsid w:val="00D7365D"/>
    <w:rsid w:val="00D82136"/>
    <w:rsid w:val="00D83F57"/>
    <w:rsid w:val="00D91F86"/>
    <w:rsid w:val="00D95AA9"/>
    <w:rsid w:val="00DA078F"/>
    <w:rsid w:val="00DA41F2"/>
    <w:rsid w:val="00DA7C98"/>
    <w:rsid w:val="00DB1F96"/>
    <w:rsid w:val="00DB3C34"/>
    <w:rsid w:val="00DB445E"/>
    <w:rsid w:val="00DB4E1A"/>
    <w:rsid w:val="00DB7345"/>
    <w:rsid w:val="00DB79C6"/>
    <w:rsid w:val="00DC7366"/>
    <w:rsid w:val="00DD0C3F"/>
    <w:rsid w:val="00DD6FEE"/>
    <w:rsid w:val="00DE0A4A"/>
    <w:rsid w:val="00DE446F"/>
    <w:rsid w:val="00DE4BEE"/>
    <w:rsid w:val="00DE4F7E"/>
    <w:rsid w:val="00DE5AB1"/>
    <w:rsid w:val="00DE6DC2"/>
    <w:rsid w:val="00DF1FCB"/>
    <w:rsid w:val="00DF48A6"/>
    <w:rsid w:val="00DF694A"/>
    <w:rsid w:val="00E00B48"/>
    <w:rsid w:val="00E0203A"/>
    <w:rsid w:val="00E064EB"/>
    <w:rsid w:val="00E101ED"/>
    <w:rsid w:val="00E1118D"/>
    <w:rsid w:val="00E144BE"/>
    <w:rsid w:val="00E17A6D"/>
    <w:rsid w:val="00E249EE"/>
    <w:rsid w:val="00E26CBF"/>
    <w:rsid w:val="00E27FA8"/>
    <w:rsid w:val="00E30303"/>
    <w:rsid w:val="00E31824"/>
    <w:rsid w:val="00E42DB9"/>
    <w:rsid w:val="00E43AAC"/>
    <w:rsid w:val="00E452C2"/>
    <w:rsid w:val="00E45565"/>
    <w:rsid w:val="00E46BBA"/>
    <w:rsid w:val="00E46BE0"/>
    <w:rsid w:val="00E47A63"/>
    <w:rsid w:val="00E503FA"/>
    <w:rsid w:val="00E51430"/>
    <w:rsid w:val="00E5423A"/>
    <w:rsid w:val="00E54CD3"/>
    <w:rsid w:val="00E56715"/>
    <w:rsid w:val="00E6130B"/>
    <w:rsid w:val="00E6708E"/>
    <w:rsid w:val="00E74147"/>
    <w:rsid w:val="00E764BB"/>
    <w:rsid w:val="00E764E9"/>
    <w:rsid w:val="00E8484D"/>
    <w:rsid w:val="00E87BFB"/>
    <w:rsid w:val="00E87D6F"/>
    <w:rsid w:val="00E9035D"/>
    <w:rsid w:val="00E91BFD"/>
    <w:rsid w:val="00E933F8"/>
    <w:rsid w:val="00E96B63"/>
    <w:rsid w:val="00EA417F"/>
    <w:rsid w:val="00EB0F16"/>
    <w:rsid w:val="00EB2D5B"/>
    <w:rsid w:val="00EB774E"/>
    <w:rsid w:val="00EC0930"/>
    <w:rsid w:val="00EC45A8"/>
    <w:rsid w:val="00EC6BBF"/>
    <w:rsid w:val="00EC77A5"/>
    <w:rsid w:val="00ED08F2"/>
    <w:rsid w:val="00ED0DC3"/>
    <w:rsid w:val="00ED1449"/>
    <w:rsid w:val="00ED1D85"/>
    <w:rsid w:val="00ED1FBE"/>
    <w:rsid w:val="00ED44EA"/>
    <w:rsid w:val="00ED4EC4"/>
    <w:rsid w:val="00ED6E3D"/>
    <w:rsid w:val="00ED7C22"/>
    <w:rsid w:val="00EE1EB3"/>
    <w:rsid w:val="00EE78BD"/>
    <w:rsid w:val="00EF016F"/>
    <w:rsid w:val="00EF26C4"/>
    <w:rsid w:val="00F03F86"/>
    <w:rsid w:val="00F10F83"/>
    <w:rsid w:val="00F13A86"/>
    <w:rsid w:val="00F13BB7"/>
    <w:rsid w:val="00F17687"/>
    <w:rsid w:val="00F20740"/>
    <w:rsid w:val="00F30C5C"/>
    <w:rsid w:val="00F3299B"/>
    <w:rsid w:val="00F34628"/>
    <w:rsid w:val="00F3548E"/>
    <w:rsid w:val="00F4437D"/>
    <w:rsid w:val="00F456C8"/>
    <w:rsid w:val="00F51698"/>
    <w:rsid w:val="00F5374C"/>
    <w:rsid w:val="00F62AE9"/>
    <w:rsid w:val="00F73326"/>
    <w:rsid w:val="00F73773"/>
    <w:rsid w:val="00F752D9"/>
    <w:rsid w:val="00F769D1"/>
    <w:rsid w:val="00F80EFA"/>
    <w:rsid w:val="00F829A6"/>
    <w:rsid w:val="00F85318"/>
    <w:rsid w:val="00F8654F"/>
    <w:rsid w:val="00F86881"/>
    <w:rsid w:val="00F955DD"/>
    <w:rsid w:val="00FB4F97"/>
    <w:rsid w:val="00FB64AF"/>
    <w:rsid w:val="00FC495E"/>
    <w:rsid w:val="00FD077B"/>
    <w:rsid w:val="00FD086F"/>
    <w:rsid w:val="00FD0E99"/>
    <w:rsid w:val="00FD2274"/>
    <w:rsid w:val="00FD27F6"/>
    <w:rsid w:val="00FE148A"/>
    <w:rsid w:val="00FE1802"/>
    <w:rsid w:val="00FE321D"/>
    <w:rsid w:val="00FE3540"/>
    <w:rsid w:val="00FE37B4"/>
    <w:rsid w:val="00FF443F"/>
    <w:rsid w:val="00FF4A51"/>
    <w:rsid w:val="00FF6B77"/>
    <w:rsid w:val="00FF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8AE7A2"/>
  <w15:chartTrackingRefBased/>
  <w15:docId w15:val="{8ADB797B-7776-45AB-9BDB-055AD4E6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FCB"/>
    <w:pPr>
      <w:jc w:val="both"/>
    </w:pPr>
    <w:rPr>
      <w:rFonts w:ascii="Arial" w:hAnsi="Arial"/>
      <w:color w:val="4472C4" w:themeColor="accent1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E57DB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3AEA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B05E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478C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478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478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478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478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478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E57DB"/>
    <w:rPr>
      <w:rFonts w:ascii="Arial" w:eastAsiaTheme="majorEastAsia" w:hAnsi="Arial" w:cstheme="majorBidi"/>
      <w:b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3AEA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94485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94485"/>
    <w:rPr>
      <w:rFonts w:ascii="Arial" w:eastAsiaTheme="minorEastAsia" w:hAnsi="Arial"/>
      <w:b/>
      <w:color w:val="4472C4" w:themeColor="accent1"/>
      <w:spacing w:val="15"/>
      <w:sz w:val="24"/>
    </w:rPr>
  </w:style>
  <w:style w:type="paragraph" w:styleId="En-tte">
    <w:name w:val="header"/>
    <w:basedOn w:val="Normal"/>
    <w:link w:val="En-tteCar"/>
    <w:uiPriority w:val="99"/>
    <w:unhideWhenUsed/>
    <w:rsid w:val="00B11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1FB7"/>
  </w:style>
  <w:style w:type="paragraph" w:styleId="Pieddepage">
    <w:name w:val="footer"/>
    <w:basedOn w:val="Normal"/>
    <w:link w:val="PieddepageCar"/>
    <w:uiPriority w:val="99"/>
    <w:unhideWhenUsed/>
    <w:rsid w:val="00B11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1FB7"/>
  </w:style>
  <w:style w:type="paragraph" w:styleId="NormalWeb">
    <w:name w:val="Normal (Web)"/>
    <w:basedOn w:val="Normal"/>
    <w:uiPriority w:val="99"/>
    <w:semiHidden/>
    <w:unhideWhenUsed/>
    <w:rsid w:val="007A4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7A46F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EF016F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F016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F016F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880209"/>
    <w:pPr>
      <w:spacing w:after="0" w:line="240" w:lineRule="auto"/>
    </w:pPr>
    <w:rPr>
      <w:rFonts w:ascii="Arial" w:hAnsi="Arial"/>
      <w:color w:val="4472C4" w:themeColor="accent1"/>
      <w:sz w:val="24"/>
    </w:rPr>
  </w:style>
  <w:style w:type="paragraph" w:styleId="TM2">
    <w:name w:val="toc 2"/>
    <w:basedOn w:val="Normal"/>
    <w:next w:val="Normal"/>
    <w:autoRedefine/>
    <w:uiPriority w:val="39"/>
    <w:unhideWhenUsed/>
    <w:rsid w:val="00DF1FCB"/>
    <w:pPr>
      <w:spacing w:after="100"/>
      <w:ind w:left="240"/>
    </w:pPr>
  </w:style>
  <w:style w:type="paragraph" w:styleId="Lgende">
    <w:name w:val="caption"/>
    <w:basedOn w:val="Normal"/>
    <w:next w:val="Normal"/>
    <w:uiPriority w:val="35"/>
    <w:unhideWhenUsed/>
    <w:qFormat/>
    <w:rsid w:val="00CE4B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7B05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4367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-Accentuation1">
    <w:name w:val="Grid Table 2 Accent 1"/>
    <w:basedOn w:val="TableauNormal"/>
    <w:uiPriority w:val="47"/>
    <w:rsid w:val="0043672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43672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4-Accentuation1">
    <w:name w:val="Grid Table 4 Accent 1"/>
    <w:basedOn w:val="TableauNormal"/>
    <w:uiPriority w:val="49"/>
    <w:rsid w:val="0091361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ansinterligneCar">
    <w:name w:val="Sans interligne Car"/>
    <w:basedOn w:val="Policepardfaut"/>
    <w:link w:val="Sansinterligne"/>
    <w:uiPriority w:val="1"/>
    <w:rsid w:val="00A76D50"/>
    <w:rPr>
      <w:rFonts w:ascii="Arial" w:hAnsi="Arial"/>
      <w:color w:val="4472C4" w:themeColor="accent1"/>
      <w:sz w:val="24"/>
    </w:rPr>
  </w:style>
  <w:style w:type="character" w:styleId="Mentionnonrsolue">
    <w:name w:val="Unresolved Mention"/>
    <w:basedOn w:val="Policepardfaut"/>
    <w:uiPriority w:val="99"/>
    <w:semiHidden/>
    <w:unhideWhenUsed/>
    <w:rsid w:val="00CA1B45"/>
    <w:rPr>
      <w:color w:val="808080"/>
      <w:shd w:val="clear" w:color="auto" w:fill="E6E6E6"/>
    </w:rPr>
  </w:style>
  <w:style w:type="character" w:styleId="CodeHTML">
    <w:name w:val="HTML Code"/>
    <w:basedOn w:val="Policepardfaut"/>
    <w:uiPriority w:val="99"/>
    <w:semiHidden/>
    <w:unhideWhenUsed/>
    <w:rsid w:val="00752B5B"/>
    <w:rPr>
      <w:rFonts w:ascii="Courier New" w:eastAsia="Times New Roman" w:hAnsi="Courier New" w:cs="Courier New"/>
      <w:sz w:val="20"/>
      <w:szCs w:val="20"/>
    </w:rPr>
  </w:style>
  <w:style w:type="table" w:styleId="TableauListe4-Accentuation1">
    <w:name w:val="List Table 4 Accent 1"/>
    <w:basedOn w:val="TableauNormal"/>
    <w:uiPriority w:val="49"/>
    <w:rsid w:val="00054B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paragraph">
    <w:name w:val="paragraph"/>
    <w:basedOn w:val="Normal"/>
    <w:rsid w:val="0096310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fr-FR"/>
    </w:rPr>
  </w:style>
  <w:style w:type="character" w:customStyle="1" w:styleId="normaltextrun">
    <w:name w:val="normaltextrun"/>
    <w:basedOn w:val="Policepardfaut"/>
    <w:rsid w:val="00963104"/>
  </w:style>
  <w:style w:type="character" w:customStyle="1" w:styleId="eop">
    <w:name w:val="eop"/>
    <w:basedOn w:val="Policepardfaut"/>
    <w:rsid w:val="00963104"/>
  </w:style>
  <w:style w:type="character" w:customStyle="1" w:styleId="spellingerror">
    <w:name w:val="spellingerror"/>
    <w:basedOn w:val="Policepardfaut"/>
    <w:rsid w:val="00963104"/>
  </w:style>
  <w:style w:type="character" w:customStyle="1" w:styleId="Titre4Car">
    <w:name w:val="Titre 4 Car"/>
    <w:basedOn w:val="Policepardfaut"/>
    <w:link w:val="Titre4"/>
    <w:uiPriority w:val="9"/>
    <w:rsid w:val="008478C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8478C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478C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478C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478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478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suivivisit">
    <w:name w:val="FollowedHyperlink"/>
    <w:basedOn w:val="Policepardfaut"/>
    <w:uiPriority w:val="99"/>
    <w:semiHidden/>
    <w:unhideWhenUsed/>
    <w:rsid w:val="008F1952"/>
    <w:rPr>
      <w:color w:val="954F72" w:themeColor="followed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64D58"/>
    <w:pPr>
      <w:spacing w:after="100"/>
      <w:ind w:left="480"/>
    </w:pPr>
  </w:style>
  <w:style w:type="character" w:styleId="Textedelespacerserv">
    <w:name w:val="Placeholder Text"/>
    <w:basedOn w:val="Policepardfaut"/>
    <w:uiPriority w:val="99"/>
    <w:semiHidden/>
    <w:rsid w:val="00AB1F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1845">
          <w:marLeft w:val="2640"/>
          <w:marRight w:val="0"/>
          <w:marTop w:val="0"/>
          <w:marBottom w:val="0"/>
          <w:divBdr>
            <w:top w:val="single" w:sz="6" w:space="15" w:color="A7D7F9"/>
            <w:left w:val="single" w:sz="6" w:space="18" w:color="A7D7F9"/>
            <w:bottom w:val="single" w:sz="6" w:space="18" w:color="A7D7F9"/>
            <w:right w:val="single" w:sz="2" w:space="18" w:color="A7D7F9"/>
          </w:divBdr>
          <w:divsChild>
            <w:div w:id="1221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45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2A9B1"/>
                            <w:left w:val="single" w:sz="6" w:space="5" w:color="A2A9B1"/>
                            <w:bottom w:val="single" w:sz="6" w:space="5" w:color="A2A9B1"/>
                            <w:right w:val="single" w:sz="6" w:space="5" w:color="A2A9B1"/>
                          </w:divBdr>
                        </w:div>
                        <w:div w:id="1688095456">
                          <w:marLeft w:val="480"/>
                          <w:marRight w:val="0"/>
                          <w:marTop w:val="72"/>
                          <w:marBottom w:val="168"/>
                          <w:divBdr>
                            <w:top w:val="single" w:sz="6" w:space="2" w:color="E7E7E7"/>
                            <w:left w:val="single" w:sz="2" w:space="0" w:color="E7E7E7"/>
                            <w:bottom w:val="single" w:sz="6" w:space="1" w:color="E7E7E7"/>
                            <w:right w:val="single" w:sz="2" w:space="6" w:color="E7E7E7"/>
                          </w:divBdr>
                        </w:div>
                        <w:div w:id="662441119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9389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single" w:sz="6" w:space="3" w:color="AAAAAA"/>
                            <w:left w:val="single" w:sz="6" w:space="3" w:color="AAAAAA"/>
                            <w:bottom w:val="single" w:sz="6" w:space="3" w:color="AAAAAA"/>
                            <w:right w:val="single" w:sz="6" w:space="3" w:color="AAAAAA"/>
                          </w:divBdr>
                        </w:div>
                        <w:div w:id="16379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1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6705662">
                  <w:marLeft w:val="0"/>
                  <w:marRight w:val="0"/>
                  <w:marTop w:val="240"/>
                  <w:marBottom w:val="0"/>
                  <w:divBdr>
                    <w:top w:val="single" w:sz="6" w:space="4" w:color="A2A9B1"/>
                    <w:left w:val="single" w:sz="6" w:space="4" w:color="A2A9B1"/>
                    <w:bottom w:val="single" w:sz="6" w:space="4" w:color="A2A9B1"/>
                    <w:right w:val="single" w:sz="6" w:space="4" w:color="A2A9B1"/>
                  </w:divBdr>
                  <w:divsChild>
                    <w:div w:id="132042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5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56376">
                  <w:marLeft w:val="264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3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365271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492809">
                      <w:marLeft w:val="12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31563">
                          <w:marLeft w:val="0"/>
                          <w:marRight w:val="0"/>
                          <w:marTop w:val="156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17" w:color="AAAAAA"/>
                          </w:divBdr>
                        </w:div>
                      </w:divsChild>
                    </w:div>
                  </w:divsChild>
                </w:div>
              </w:divsChild>
            </w:div>
            <w:div w:id="716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63620">
                  <w:marLeft w:val="168"/>
                  <w:marRight w:val="144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59844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7818">
                  <w:marLeft w:val="168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70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076969">
                  <w:marLeft w:val="168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4701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965829">
                  <w:marLeft w:val="168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13013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272916">
                  <w:marLeft w:val="168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50728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445">
                  <w:marLeft w:val="168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62264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61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8669400">
          <w:marLeft w:val="2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600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8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8034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4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2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214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799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5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9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977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7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9930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9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194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3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610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61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036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1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42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1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5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8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2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7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2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6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7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84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5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3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2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7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7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8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0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1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4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4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8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1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3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9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3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8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9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0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6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5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9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9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0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47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2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1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1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3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0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65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3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7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GitHub\Projet-fondamentaux-scientifiques\Fritzing\Exia%20A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D8"/>
    <w:rsid w:val="00126728"/>
    <w:rsid w:val="0066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627D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8183C5-E1A8-4826-8450-384670E8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Exia A1</Template>
  <TotalTime>17</TotalTime>
  <Pages>3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Prosit 12 : Résonance</vt:lpstr>
    </vt:vector>
  </TitlesOfParts>
  <Company>Cesi exia</Company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Explication Schéma</dc:title>
  <dc:subject/>
  <dc:creator>Loïc</dc:creator>
  <cp:keywords/>
  <dc:description/>
  <cp:lastModifiedBy>LOIC MOERMAN</cp:lastModifiedBy>
  <cp:revision>4</cp:revision>
  <cp:lastPrinted>2017-11-10T12:53:00Z</cp:lastPrinted>
  <dcterms:created xsi:type="dcterms:W3CDTF">2017-11-17T09:16:00Z</dcterms:created>
  <dcterms:modified xsi:type="dcterms:W3CDTF">2017-11-17T09:33:00Z</dcterms:modified>
</cp:coreProperties>
</file>